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A7521" w14:textId="1537B19C" w:rsidR="00F42A29" w:rsidRDefault="00BC2CF3">
      <w:pPr>
        <w:spacing w:before="0" w:line="240" w:lineRule="auto"/>
        <w:rPr>
          <w:rFonts w:asciiTheme="majorHAnsi" w:eastAsiaTheme="majorEastAsia" w:hAnsiTheme="majorHAnsi" w:cstheme="majorBidi"/>
          <w:color w:val="0B93D1" w:themeColor="accent2"/>
          <w:spacing w:val="-6"/>
          <w:kern w:val="18"/>
          <w:sz w:val="56"/>
          <w:szCs w:val="52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369067F3" wp14:editId="2716283A">
            <wp:simplePos x="0" y="0"/>
            <wp:positionH relativeFrom="margin">
              <wp:posOffset>-685800</wp:posOffset>
            </wp:positionH>
            <wp:positionV relativeFrom="page">
              <wp:posOffset>249555</wp:posOffset>
            </wp:positionV>
            <wp:extent cx="7315200" cy="96012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-Cover_v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2A2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A2479E" wp14:editId="2619F129">
                <wp:simplePos x="0" y="0"/>
                <wp:positionH relativeFrom="page">
                  <wp:posOffset>612775</wp:posOffset>
                </wp:positionH>
                <wp:positionV relativeFrom="paragraph">
                  <wp:posOffset>2769235</wp:posOffset>
                </wp:positionV>
                <wp:extent cx="6546215" cy="90932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215" cy="909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18BCF" w14:textId="14981F87" w:rsidR="00C913E0" w:rsidRPr="00850648" w:rsidRDefault="00C913E0" w:rsidP="004B2A95">
                            <w:pPr>
                              <w:spacing w:before="0" w:line="216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pacing w:val="-30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pacing w:val="-30"/>
                                <w:sz w:val="80"/>
                                <w:szCs w:val="80"/>
                              </w:rPr>
                              <w:t>Data Science Interview Workbook</w:t>
                            </w:r>
                          </w:p>
                          <w:p w14:paraId="1C4D470A" w14:textId="0D06DF2A" w:rsidR="00C913E0" w:rsidRPr="00850648" w:rsidRDefault="00C913E0" w:rsidP="004B2A95">
                            <w:pPr>
                              <w:spacing w:line="228" w:lineRule="auto"/>
                              <w:rPr>
                                <w:rFonts w:cs="Segoe UI"/>
                                <w:color w:val="FFFFFF" w:themeColor="background1"/>
                                <w:spacing w:val="-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egoe UI"/>
                                <w:color w:val="FFFFFF" w:themeColor="background1"/>
                                <w:spacing w:val="-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6A2479E">
                <v:stroke joinstyle="miter"/>
                <v:path gradientshapeok="t" o:connecttype="rect"/>
              </v:shapetype>
              <v:shape id="Text Box 2" style="position:absolute;margin-left:48.25pt;margin-top:218.05pt;width:515.45pt;height:71.6pt;z-index:251658240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">
                <v:textbox style="mso-fit-shape-to-text:t">
                  <w:txbxContent>
                    <w:p w:rsidRPr="00850648" w:rsidR="00C913E0" w:rsidP="004B2A95" w:rsidRDefault="00C913E0" w14:paraId="1EB18BCF" w14:textId="14981F87">
                      <w:pPr>
                        <w:spacing w:before="0" w:line="216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pacing w:val="-30"/>
                          <w:sz w:val="80"/>
                          <w:szCs w:val="8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pacing w:val="-30"/>
                          <w:sz w:val="80"/>
                          <w:szCs w:val="80"/>
                        </w:rPr>
                        <w:t>Data Science Interview Workbook</w:t>
                      </w:r>
                    </w:p>
                    <w:p w:rsidRPr="00850648" w:rsidR="00C913E0" w:rsidP="004B2A95" w:rsidRDefault="00C913E0" w14:paraId="1C4D470A" w14:textId="0D06DF2A">
                      <w:pPr>
                        <w:spacing w:line="228" w:lineRule="auto"/>
                        <w:rPr>
                          <w:rFonts w:cs="Segoe UI"/>
                          <w:color w:val="FFFFFF" w:themeColor="background1"/>
                          <w:spacing w:val="-6"/>
                          <w:sz w:val="28"/>
                          <w:szCs w:val="28"/>
                        </w:rPr>
                      </w:pPr>
                      <w:r>
                        <w:rPr>
                          <w:rFonts w:cs="Segoe UI"/>
                          <w:color w:val="FFFFFF" w:themeColor="background1"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42A29">
        <w:br w:type="page"/>
      </w:r>
    </w:p>
    <w:p w14:paraId="549C3347" w14:textId="2AE616CF" w:rsidR="00C15A70" w:rsidRDefault="00C15A70" w:rsidP="00461A18">
      <w:pPr>
        <w:pStyle w:val="Title"/>
        <w:sectPr w:rsidR="00C15A70" w:rsidSect="00C479B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nextColumn"/>
          <w:pgSz w:w="12240" w:h="15840" w:code="1"/>
          <w:pgMar w:top="1080" w:right="3240" w:bottom="1080" w:left="1440" w:header="0" w:footer="0" w:gutter="0"/>
          <w:cols w:space="720"/>
          <w:titlePg/>
          <w:docGrid w:linePitch="258"/>
        </w:sectPr>
      </w:pPr>
    </w:p>
    <w:p w14:paraId="0767FECB" w14:textId="3EC3EB1E" w:rsidR="006E4E85" w:rsidRPr="005A19DE" w:rsidRDefault="00ED30AC" w:rsidP="00461A18">
      <w:pPr>
        <w:pStyle w:val="Title"/>
      </w:pPr>
      <w:r>
        <w:lastRenderedPageBreak/>
        <w:t>Interview Workbook</w:t>
      </w:r>
    </w:p>
    <w:p w14:paraId="3BA6569D" w14:textId="17D45F7E" w:rsidR="00576C95" w:rsidRDefault="00ED30AC" w:rsidP="00576C95">
      <w:pPr>
        <w:pStyle w:val="Subtitle"/>
      </w:pPr>
      <w:r>
        <w:t>The objective of this exercise is t</w:t>
      </w:r>
      <w:r w:rsidR="007E15A4">
        <w:t xml:space="preserve">o gain an understanding of your </w:t>
      </w:r>
      <w:r w:rsidR="00814FD7">
        <w:t>problem-solving</w:t>
      </w:r>
      <w:r w:rsidR="007E15A4">
        <w:t xml:space="preserve"> capabilities and how</w:t>
      </w:r>
      <w:r w:rsidR="0004132A">
        <w:t xml:space="preserve"> you implement a solution with data science</w:t>
      </w:r>
      <w:r w:rsidR="007E15A4">
        <w:t>.</w:t>
      </w:r>
    </w:p>
    <w:p w14:paraId="52BD969A" w14:textId="1AE9F5D4" w:rsidR="00B65217" w:rsidRDefault="00296076" w:rsidP="00296076">
      <w:pPr>
        <w:pStyle w:val="Subtitle"/>
      </w:pPr>
      <w:r>
        <w:t xml:space="preserve">The estimated time </w:t>
      </w:r>
      <w:r w:rsidR="0081700E">
        <w:t>to complete the problem presented</w:t>
      </w:r>
      <w:r w:rsidR="0004132A">
        <w:t xml:space="preserve"> </w:t>
      </w:r>
      <w:r>
        <w:t xml:space="preserve">is about </w:t>
      </w:r>
      <w:r w:rsidR="00470C44">
        <w:t>2</w:t>
      </w:r>
      <w:r>
        <w:t>-4 hours, but this will vary de</w:t>
      </w:r>
      <w:r w:rsidR="0081700E">
        <w:t>pending on your skill level and preferences</w:t>
      </w:r>
      <w:r>
        <w:t xml:space="preserve">. Feel </w:t>
      </w:r>
      <w:r w:rsidR="00927218">
        <w:t>free to spend extra time trying different approaches an</w:t>
      </w:r>
      <w:r>
        <w:t>d exploring the dataset before the interview.</w:t>
      </w:r>
    </w:p>
    <w:p w14:paraId="730F43B3" w14:textId="1110F617" w:rsidR="00576C95" w:rsidRDefault="00296076" w:rsidP="00296076">
      <w:pPr>
        <w:pStyle w:val="Subtitle"/>
      </w:pPr>
      <w:r>
        <w:t>Be</w:t>
      </w:r>
      <w:r w:rsidR="00576C95">
        <w:t xml:space="preserve"> prepared to walk us through your </w:t>
      </w:r>
      <w:r>
        <w:t>solution during the interview and explain your thought process.</w:t>
      </w:r>
    </w:p>
    <w:p w14:paraId="42AEDDA8" w14:textId="7CA6D63C" w:rsidR="00576C95" w:rsidRDefault="00576C95" w:rsidP="00576C95">
      <w:pPr>
        <w:pStyle w:val="Subtitle"/>
      </w:pPr>
      <w:r>
        <w:t xml:space="preserve">Make sure to bring your laptop to present your work. </w:t>
      </w:r>
      <w:r w:rsidR="00927523">
        <w:t xml:space="preserve">Please email </w:t>
      </w:r>
      <w:r w:rsidR="00F61DFA">
        <w:t xml:space="preserve">your code to </w:t>
      </w:r>
      <w:r w:rsidR="59F1A02D">
        <w:t>Payal Majmundar</w:t>
      </w:r>
      <w:r w:rsidR="00DD3E6B">
        <w:t xml:space="preserve"> (</w:t>
      </w:r>
      <w:hyperlink r:id="rId18">
        <w:r w:rsidR="3D704E9E" w:rsidRPr="2FAF1A6F">
          <w:rPr>
            <w:rStyle w:val="Hyperlink"/>
          </w:rPr>
          <w:t>paya</w:t>
        </w:r>
        <w:r w:rsidR="1C4A732D" w:rsidRPr="2FAF1A6F">
          <w:rPr>
            <w:rStyle w:val="Hyperlink"/>
          </w:rPr>
          <w:t>l.</w:t>
        </w:r>
        <w:r w:rsidR="43864D16" w:rsidRPr="2FAF1A6F">
          <w:rPr>
            <w:rStyle w:val="Hyperlink"/>
          </w:rPr>
          <w:t>majmundar</w:t>
        </w:r>
        <w:r w:rsidR="000E0414" w:rsidRPr="2FAF1A6F">
          <w:rPr>
            <w:rStyle w:val="Hyperlink"/>
          </w:rPr>
          <w:t>@slalom.com</w:t>
        </w:r>
      </w:hyperlink>
      <w:r w:rsidR="00AD17C8">
        <w:t>)</w:t>
      </w:r>
      <w:r w:rsidR="000E0414">
        <w:t xml:space="preserve"> </w:t>
      </w:r>
      <w:r w:rsidR="00FA744F">
        <w:t xml:space="preserve">prior </w:t>
      </w:r>
      <w:r w:rsidR="00A26088">
        <w:t xml:space="preserve">to </w:t>
      </w:r>
      <w:r w:rsidR="00BC1A68">
        <w:t>your interview.</w:t>
      </w:r>
      <w:r w:rsidR="03F95D60">
        <w:t xml:space="preserve"> </w:t>
      </w:r>
    </w:p>
    <w:p w14:paraId="6225C88F" w14:textId="7F712A30" w:rsidR="000A57C6" w:rsidRDefault="008272B5" w:rsidP="000A57C6">
      <w:pPr>
        <w:pStyle w:val="Subtitle"/>
      </w:pPr>
      <w:r>
        <w:t>I</w:t>
      </w:r>
      <w:r w:rsidR="00ED30AC">
        <w:t>f you a</w:t>
      </w:r>
      <w:r>
        <w:t>re unsure how to solve a problem, you may use any reference material available (</w:t>
      </w:r>
      <w:r w:rsidR="009876C9">
        <w:t>p</w:t>
      </w:r>
      <w:r w:rsidR="000A57C6">
        <w:t>ublic</w:t>
      </w:r>
      <w:r>
        <w:t xml:space="preserve"> knowledge base, Google, etc.), but </w:t>
      </w:r>
      <w:r w:rsidR="000A57C6">
        <w:t>do not ask anyone else for help.</w:t>
      </w:r>
    </w:p>
    <w:p w14:paraId="288ED021" w14:textId="67E3293E" w:rsidR="000A57C6" w:rsidRDefault="009F0A8D" w:rsidP="000A57C6">
      <w:pPr>
        <w:pStyle w:val="Subtitle"/>
      </w:pPr>
      <w:r>
        <w:t>Please</w:t>
      </w:r>
      <w:r w:rsidR="000A57C6">
        <w:t xml:space="preserve"> </w:t>
      </w:r>
      <w:r>
        <w:t xml:space="preserve">use Python or R and feel free to </w:t>
      </w:r>
      <w:r w:rsidR="000A57C6">
        <w:t xml:space="preserve">utilize your favorite </w:t>
      </w:r>
      <w:r w:rsidR="00927218">
        <w:t>libraries</w:t>
      </w:r>
      <w:r w:rsidR="000A57C6">
        <w:t xml:space="preserve"> for the exercise.</w:t>
      </w:r>
    </w:p>
    <w:p w14:paraId="35A408D1" w14:textId="2734A1F7" w:rsidR="00357243" w:rsidRPr="002B1F32" w:rsidRDefault="00576C95" w:rsidP="00357243">
      <w:pPr>
        <w:pStyle w:val="Heading1"/>
      </w:pPr>
      <w:r>
        <w:t>D</w:t>
      </w:r>
      <w:r w:rsidR="00ED30AC">
        <w:t xml:space="preserve">ata </w:t>
      </w:r>
      <w:r w:rsidR="005806F0">
        <w:t>S</w:t>
      </w:r>
      <w:r w:rsidR="00ED30AC">
        <w:t>ource</w:t>
      </w:r>
    </w:p>
    <w:p w14:paraId="34FD149D" w14:textId="45EE7763" w:rsidR="001870B5" w:rsidRPr="00A7582E" w:rsidRDefault="00412658" w:rsidP="00486DA4">
      <w:pPr>
        <w:spacing w:before="0" w:after="160" w:line="259" w:lineRule="auto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Use</w:t>
      </w:r>
      <w:r w:rsidR="00ED30AC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the </w:t>
      </w:r>
      <w:r w:rsidR="00DD0942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data</w:t>
      </w:r>
      <w:r w:rsidR="00EA5201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</w:t>
      </w:r>
      <w:r w:rsidR="00DD0942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(csv) </w:t>
      </w:r>
      <w:r w:rsidR="00EA5201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file</w:t>
      </w:r>
      <w:r w:rsidR="00DD0942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s</w:t>
      </w:r>
      <w:r w:rsidR="00E57093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embedded below</w:t>
      </w:r>
      <w:r w:rsidR="00DD0942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:</w:t>
      </w:r>
    </w:p>
    <w:bookmarkStart w:id="0" w:name="_MON_1706446743"/>
    <w:bookmarkEnd w:id="0"/>
    <w:p w14:paraId="588FE648" w14:textId="3BF93C1B" w:rsidR="006002E4" w:rsidRDefault="00C85E4F" w:rsidP="00E1746A">
      <w:pPr>
        <w:pStyle w:val="Heading1"/>
      </w:pPr>
      <w:r>
        <w:rPr>
          <w:noProof/>
        </w:rPr>
        <w:object w:dxaOrig="1376" w:dyaOrig="899" w14:anchorId="7C656F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" style="width:68.45pt;height:44.75pt" o:ole="">
            <v:imagedata r:id="rId19" o:title=""/>
          </v:shape>
          <o:OLEObject Type="Embed" ProgID="Excel.SheetMacroEnabled.12" ShapeID="_x0000_i1030" DrawAspect="Icon" ObjectID="_1706446802" r:id="rId20"/>
        </w:object>
      </w:r>
      <w:r w:rsidR="0007639D">
        <w:rPr>
          <w:noProof/>
        </w:rPr>
        <w:object w:dxaOrig="1508" w:dyaOrig="984" w14:anchorId="50E2A158">
          <v:shape id="_x0000_i1026" type="#_x0000_t75" alt="" style="width:75pt;height:49pt;mso-width-percent:0;mso-height-percent:0;mso-width-percent:0;mso-height-percent:0" o:ole="">
            <v:imagedata r:id="rId21" o:title=""/>
          </v:shape>
          <o:OLEObject Type="Embed" ProgID="Excel.SheetMacroEnabled.12" ShapeID="_x0000_i1026" DrawAspect="Icon" ObjectID="_1706446803" r:id="rId22"/>
        </w:object>
      </w:r>
      <w:r w:rsidR="0007639D">
        <w:rPr>
          <w:noProof/>
        </w:rPr>
        <w:object w:dxaOrig="1500" w:dyaOrig="980" w14:anchorId="4F5E7E33">
          <v:shape id="_x0000_i1027" type="#_x0000_t75" alt="" style="width:75pt;height:49pt;mso-width-percent:0;mso-height-percent:0;mso-width-percent:0;mso-height-percent:0" o:ole="">
            <v:imagedata r:id="rId23" o:title=""/>
          </v:shape>
          <o:OLEObject Type="Embed" ProgID="Excel.SheetMacroEnabled.12" ShapeID="_x0000_i1027" DrawAspect="Icon" ObjectID="_1706446804" r:id="rId24"/>
        </w:object>
      </w:r>
    </w:p>
    <w:p w14:paraId="7D0C77CC" w14:textId="2A3F46E7" w:rsidR="00E1746A" w:rsidRDefault="00E1746A" w:rsidP="00E1746A">
      <w:pPr>
        <w:pStyle w:val="Heading1"/>
      </w:pPr>
      <w:r>
        <w:t>Problem Description</w:t>
      </w:r>
    </w:p>
    <w:p w14:paraId="130514A5" w14:textId="17A2FDEB" w:rsidR="00CF4BC7" w:rsidRPr="00CF4BC7" w:rsidRDefault="00B6450C" w:rsidP="00CF4BC7">
      <w:pPr>
        <w:pStyle w:val="Subtitle"/>
      </w:pPr>
      <w:r>
        <w:t xml:space="preserve">A client has a problem with employee attrition and they </w:t>
      </w:r>
      <w:r w:rsidRPr="00B6450C">
        <w:t>would like to know which employees are most likely to leave the company.</w:t>
      </w:r>
      <w:r>
        <w:t xml:space="preserve"> The client wants you to help them understand what is driving attrition and how to improve employee retention. </w:t>
      </w:r>
    </w:p>
    <w:p w14:paraId="2666DC5C" w14:textId="77777777" w:rsidR="00893DDC" w:rsidRDefault="00893DDC" w:rsidP="00893DDC"/>
    <w:p w14:paraId="1E482703" w14:textId="77777777" w:rsidR="00893DDC" w:rsidRPr="00893DDC" w:rsidRDefault="00893DDC" w:rsidP="00893DDC"/>
    <w:p w14:paraId="22EE8D2A" w14:textId="77777777" w:rsidR="00B6450C" w:rsidRDefault="00B6450C" w:rsidP="00E1746A"/>
    <w:p w14:paraId="51578F24" w14:textId="0DE46E68" w:rsidR="00E1746A" w:rsidRPr="00893DDC" w:rsidRDefault="00E1746A" w:rsidP="00C67E16">
      <w:pPr>
        <w:pStyle w:val="ListParagraph"/>
        <w:ind w:left="0"/>
        <w:rPr>
          <w:b/>
          <w:sz w:val="24"/>
          <w:szCs w:val="22"/>
          <w:u w:val="single"/>
        </w:rPr>
      </w:pPr>
      <w:r w:rsidRPr="00893DDC">
        <w:rPr>
          <w:b/>
          <w:sz w:val="24"/>
          <w:szCs w:val="22"/>
          <w:u w:val="single"/>
        </w:rPr>
        <w:lastRenderedPageBreak/>
        <w:t>Data</w:t>
      </w:r>
    </w:p>
    <w:p w14:paraId="0CDE9F0D" w14:textId="7F0C3EAD" w:rsidR="005806F0" w:rsidRPr="00A7582E" w:rsidRDefault="005806F0" w:rsidP="005806F0">
      <w:pPr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There are 3 data tables:</w:t>
      </w:r>
    </w:p>
    <w:p w14:paraId="470B756A" w14:textId="0C80DED7" w:rsidR="005806F0" w:rsidRPr="00A7582E" w:rsidRDefault="005806F0" w:rsidP="005806F0">
      <w:pPr>
        <w:pStyle w:val="ListParagraph"/>
        <w:numPr>
          <w:ilvl w:val="0"/>
          <w:numId w:val="19"/>
        </w:numPr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Employee.csv –</w:t>
      </w:r>
      <w:r w:rsidR="006002E4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information about each employee</w:t>
      </w:r>
    </w:p>
    <w:p w14:paraId="1DA448F7" w14:textId="77777777" w:rsidR="005806F0" w:rsidRPr="00A7582E" w:rsidRDefault="005806F0" w:rsidP="005806F0">
      <w:pPr>
        <w:pStyle w:val="ListParagraph"/>
        <w:numPr>
          <w:ilvl w:val="0"/>
          <w:numId w:val="19"/>
        </w:numPr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PerformanceReview.csv – employees' yearly performance reviews</w:t>
      </w:r>
    </w:p>
    <w:p w14:paraId="428FDCF5" w14:textId="77777777" w:rsidR="005806F0" w:rsidRPr="00A7582E" w:rsidRDefault="005806F0" w:rsidP="005806F0">
      <w:pPr>
        <w:pStyle w:val="ListParagraph"/>
        <w:numPr>
          <w:ilvl w:val="0"/>
          <w:numId w:val="19"/>
        </w:numPr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Survey.csv – employees' survey responses regarding satisfaction and work/life balance</w:t>
      </w:r>
    </w:p>
    <w:p w14:paraId="0F6C4122" w14:textId="77777777" w:rsidR="005806F0" w:rsidRPr="00A7582E" w:rsidRDefault="005806F0" w:rsidP="00C67E16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</w:p>
    <w:p w14:paraId="34E26786" w14:textId="397B2CAC" w:rsidR="00C67E16" w:rsidRPr="00A7582E" w:rsidRDefault="0004132A" w:rsidP="00C67E16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The </w:t>
      </w:r>
      <w:r w:rsidR="00F30060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embedded file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below show</w:t>
      </w:r>
      <w:r w:rsidR="005806F0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s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the column labels</w:t>
      </w:r>
      <w:r w:rsidR="00FC11DA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and descriptions</w:t>
      </w:r>
      <w:r w:rsidR="00DF30B1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of the data contained in 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each column.</w:t>
      </w:r>
    </w:p>
    <w:p w14:paraId="52DF5B8E" w14:textId="77777777" w:rsidR="00B6450C" w:rsidRDefault="00B6450C" w:rsidP="00E1746A">
      <w:pPr>
        <w:spacing w:before="0" w:after="160" w:line="259" w:lineRule="auto"/>
        <w:rPr>
          <w:color w:val="525252" w:themeColor="text2"/>
        </w:rPr>
      </w:pPr>
    </w:p>
    <w:p w14:paraId="07A2A7D0" w14:textId="293DFD23" w:rsidR="00F30060" w:rsidRPr="00A7582E" w:rsidRDefault="0007639D" w:rsidP="00E1746A">
      <w:pPr>
        <w:spacing w:before="0" w:after="160" w:line="259" w:lineRule="auto"/>
        <w:rPr>
          <w:color w:val="525252" w:themeColor="text2"/>
        </w:rPr>
      </w:pPr>
      <w:r>
        <w:rPr>
          <w:noProof/>
        </w:rPr>
        <w:object w:dxaOrig="1508" w:dyaOrig="984" w14:anchorId="060C8459">
          <v:shape id="_x0000_i1028" type="#_x0000_t75" alt="" style="width:76pt;height:49pt;mso-width-percent:0;mso-height-percent:0;mso-width-percent:0;mso-height-percent:0" o:ole="">
            <v:imagedata r:id="rId25" o:title=""/>
          </v:shape>
          <o:OLEObject Type="Embed" ProgID="Excel.Sheet.12" ShapeID="_x0000_i1028" DrawAspect="Icon" ObjectID="_1706446805" r:id="rId26"/>
        </w:object>
      </w:r>
    </w:p>
    <w:p w14:paraId="2F565FF0" w14:textId="48BBF5FD" w:rsidR="00E1746A" w:rsidRPr="00A7582E" w:rsidRDefault="00E1746A" w:rsidP="00E1746A">
      <w:pPr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You may need to perform some data cleansing and transformation,</w:t>
      </w:r>
      <w:r w:rsidR="0004132A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choose what to do with any missing data, and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decide which fields are useful and which are not. Feel free to manipulate the data in any way you’d like to prepare it for building and analyzing your model.</w:t>
      </w:r>
    </w:p>
    <w:p w14:paraId="393D2B52" w14:textId="4A4A0DCF" w:rsidR="004F28B8" w:rsidRPr="001E1D70" w:rsidRDefault="00C67E16" w:rsidP="00ED30AC">
      <w:pPr>
        <w:pStyle w:val="ListParagraph"/>
        <w:ind w:left="0"/>
        <w:rPr>
          <w:b/>
          <w:sz w:val="22"/>
          <w:szCs w:val="20"/>
          <w:u w:val="single"/>
        </w:rPr>
      </w:pPr>
      <w:r w:rsidRPr="001E1D70">
        <w:rPr>
          <w:b/>
          <w:sz w:val="22"/>
          <w:szCs w:val="20"/>
          <w:u w:val="single"/>
        </w:rPr>
        <w:t>Model</w:t>
      </w:r>
      <w:r w:rsidR="00ED30AC" w:rsidRPr="001E1D70">
        <w:rPr>
          <w:b/>
          <w:sz w:val="22"/>
          <w:szCs w:val="20"/>
          <w:u w:val="single"/>
        </w:rPr>
        <w:t xml:space="preserve"> Buildin</w:t>
      </w:r>
      <w:r w:rsidR="008272B5" w:rsidRPr="001E1D70">
        <w:rPr>
          <w:b/>
          <w:sz w:val="22"/>
          <w:szCs w:val="20"/>
          <w:u w:val="single"/>
        </w:rPr>
        <w:t>g</w:t>
      </w:r>
    </w:p>
    <w:p w14:paraId="25754381" w14:textId="59F60629" w:rsidR="00E1746A" w:rsidRPr="00A7582E" w:rsidRDefault="002C30AB" w:rsidP="00ED30AC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Build a model to </w:t>
      </w:r>
      <w:r w:rsidR="00163335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identify which </w:t>
      </w:r>
      <w:r w:rsidR="00F32DC9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employees are likely to leave the company</w:t>
      </w:r>
      <w:r w:rsidR="00C67E16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. A separate test dataset will then be used to evaluate your approach. </w:t>
      </w:r>
      <w:r w:rsidR="00E1746A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You will have to decide what sort of model you want to use and how to best evaluate and present your results. </w:t>
      </w:r>
    </w:p>
    <w:p w14:paraId="187F24BD" w14:textId="381C0354" w:rsidR="00E1746A" w:rsidRPr="00A7582E" w:rsidRDefault="00E1746A" w:rsidP="00ED30AC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</w:p>
    <w:p w14:paraId="17029E98" w14:textId="1C8C6C8B" w:rsidR="00BC2CF3" w:rsidRPr="00A7582E" w:rsidRDefault="00E1746A" w:rsidP="00981FAA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The purpose of this challenge in not to find the perfect model but rather for you </w:t>
      </w:r>
      <w:r w:rsidR="0081700E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to show how you go about solving a problem with 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data science.</w:t>
      </w:r>
    </w:p>
    <w:p w14:paraId="569312D9" w14:textId="1DB7A8B0" w:rsidR="0051142C" w:rsidRPr="00A7582E" w:rsidRDefault="0051142C" w:rsidP="00981FAA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</w:p>
    <w:p w14:paraId="29CF3CD5" w14:textId="77A9AAA1" w:rsidR="0051142C" w:rsidRPr="00A7582E" w:rsidRDefault="0051142C" w:rsidP="00981FAA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Be prepared to present your code to solve the problem, either in </w:t>
      </w:r>
      <w:r w:rsidR="005307AA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the form of a script or 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n</w:t>
      </w:r>
      <w:r w:rsidR="00AB4EEE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otebook (e.g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.</w:t>
      </w:r>
      <w:r w:rsidR="0081700E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,</w:t>
      </w:r>
      <w:r w:rsidR="00BC7136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a .py or 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.ipynb file). </w:t>
      </w:r>
      <w:r w:rsidRPr="00BB2424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  <w:u w:val="single"/>
        </w:rPr>
        <w:t>Your code should be able to read a file of the same format as provided, perform the task described, and print out an assessment of its performance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. </w:t>
      </w:r>
    </w:p>
    <w:p w14:paraId="7C2FDAA1" w14:textId="3723C7CA" w:rsidR="0051142C" w:rsidRPr="00A7582E" w:rsidRDefault="0051142C" w:rsidP="00981FAA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</w:p>
    <w:p w14:paraId="5AF8DDFC" w14:textId="297A1888" w:rsidR="00FB36EF" w:rsidRPr="00A7582E" w:rsidRDefault="0051142C" w:rsidP="00981FAA">
      <w:pPr>
        <w:pStyle w:val="ListParagraph"/>
        <w:ind w:left="0"/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</w:pP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Your code should be clearly comm</w:t>
      </w:r>
      <w:r w:rsidR="000F06C1"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>ented to explain your approach;</w:t>
      </w:r>
      <w:r w:rsidRPr="00A7582E">
        <w:rPr>
          <w:rFonts w:eastAsiaTheme="majorEastAsia" w:cstheme="majorBidi"/>
          <w:color w:val="525252" w:themeColor="text2"/>
          <w:spacing w:val="-2"/>
          <w:kern w:val="18"/>
          <w:sz w:val="24"/>
          <w:szCs w:val="24"/>
        </w:rPr>
        <w:t xml:space="preserve"> there is no need to provide additional documentation.</w:t>
      </w:r>
    </w:p>
    <w:sectPr w:rsidR="00FB36EF" w:rsidRPr="00A7582E" w:rsidSect="00C3424A">
      <w:headerReference w:type="first" r:id="rId27"/>
      <w:footerReference w:type="first" r:id="rId28"/>
      <w:pgSz w:w="12240" w:h="15840" w:code="1"/>
      <w:pgMar w:top="1080" w:right="3240" w:bottom="1080" w:left="1440" w:header="0" w:footer="0" w:gutter="0"/>
      <w:pgNumType w:start="1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9F695" w14:textId="77777777" w:rsidR="0007639D" w:rsidRDefault="0007639D">
      <w:r>
        <w:separator/>
      </w:r>
    </w:p>
  </w:endnote>
  <w:endnote w:type="continuationSeparator" w:id="0">
    <w:p w14:paraId="0311FB58" w14:textId="77777777" w:rsidR="0007639D" w:rsidRDefault="0007639D">
      <w:r>
        <w:continuationSeparator/>
      </w:r>
    </w:p>
  </w:endnote>
  <w:endnote w:type="continuationNotice" w:id="1">
    <w:p w14:paraId="3EFAD8B8" w14:textId="77777777" w:rsidR="0007639D" w:rsidRDefault="0007639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991F2" w14:textId="77777777" w:rsidR="00C85E4F" w:rsidRDefault="00C85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3450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8DA7C5" w14:textId="276C77F1" w:rsidR="00C913E0" w:rsidRDefault="00C913E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57B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6A13EC" w14:textId="77777777" w:rsidR="00C913E0" w:rsidRDefault="00C913E0" w:rsidP="0081347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A1DDF" w14:textId="77777777" w:rsidR="00C913E0" w:rsidRDefault="00C913E0">
    <w:pPr>
      <w:pStyle w:val="Footer"/>
    </w:pPr>
  </w:p>
  <w:p w14:paraId="19D8D725" w14:textId="77777777" w:rsidR="00C913E0" w:rsidRDefault="00C913E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95442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4F656E" w14:textId="77777777" w:rsidR="00C913E0" w:rsidRDefault="00C913E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7F30839" w14:textId="77777777" w:rsidR="00C913E0" w:rsidRDefault="00C913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BDDBB" w14:textId="77777777" w:rsidR="0007639D" w:rsidRDefault="0007639D">
      <w:r>
        <w:separator/>
      </w:r>
    </w:p>
  </w:footnote>
  <w:footnote w:type="continuationSeparator" w:id="0">
    <w:p w14:paraId="1AA26A21" w14:textId="77777777" w:rsidR="0007639D" w:rsidRDefault="0007639D">
      <w:r>
        <w:continuationSeparator/>
      </w:r>
    </w:p>
  </w:footnote>
  <w:footnote w:type="continuationNotice" w:id="1">
    <w:p w14:paraId="7B19C05E" w14:textId="77777777" w:rsidR="0007639D" w:rsidRDefault="0007639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CC902" w14:textId="77777777" w:rsidR="00C85E4F" w:rsidRDefault="00C85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4A67B" w14:textId="77777777" w:rsidR="00C913E0" w:rsidRPr="00E07D15" w:rsidRDefault="00C913E0" w:rsidP="009D60B9">
    <w:pPr>
      <w:ind w:right="1800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0DD7974" wp14:editId="2B895313">
          <wp:simplePos x="0" y="0"/>
          <wp:positionH relativeFrom="margin">
            <wp:posOffset>5181600</wp:posOffset>
          </wp:positionH>
          <wp:positionV relativeFrom="margin">
            <wp:posOffset>-457200</wp:posOffset>
          </wp:positionV>
          <wp:extent cx="1463040" cy="9601200"/>
          <wp:effectExtent l="0" t="0" r="381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Cover_v2_sideba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960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FAF1A6F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142F7" w14:textId="77777777" w:rsidR="00C85E4F" w:rsidRDefault="00C85E4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9697A" w14:textId="77777777" w:rsidR="00C913E0" w:rsidRDefault="00C913E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A2D4C2" wp14:editId="4AC91182">
          <wp:simplePos x="0" y="0"/>
          <wp:positionH relativeFrom="margin">
            <wp:posOffset>5181600</wp:posOffset>
          </wp:positionH>
          <wp:positionV relativeFrom="margin">
            <wp:posOffset>-457200</wp:posOffset>
          </wp:positionV>
          <wp:extent cx="1463040" cy="9601200"/>
          <wp:effectExtent l="0" t="0" r="381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Cover_v2_sideba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9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98AAB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90F2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59EB3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5CA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487F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F4FC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8AF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0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FE8E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98DA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B2991"/>
    <w:multiLevelType w:val="hybridMultilevel"/>
    <w:tmpl w:val="F1BA0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814797"/>
    <w:multiLevelType w:val="hybridMultilevel"/>
    <w:tmpl w:val="F3104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CD4905"/>
    <w:multiLevelType w:val="hybridMultilevel"/>
    <w:tmpl w:val="195AE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5976"/>
    <w:multiLevelType w:val="hybridMultilevel"/>
    <w:tmpl w:val="62A6D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D201E"/>
    <w:multiLevelType w:val="hybridMultilevel"/>
    <w:tmpl w:val="1900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B4DC0"/>
    <w:multiLevelType w:val="hybridMultilevel"/>
    <w:tmpl w:val="71CAB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5F485A"/>
    <w:multiLevelType w:val="hybridMultilevel"/>
    <w:tmpl w:val="DE70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44F59"/>
    <w:multiLevelType w:val="hybridMultilevel"/>
    <w:tmpl w:val="9D369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E0191"/>
    <w:multiLevelType w:val="hybridMultilevel"/>
    <w:tmpl w:val="F1BA0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14"/>
  </w:num>
  <w:num w:numId="14">
    <w:abstractNumId w:val="18"/>
  </w:num>
  <w:num w:numId="15">
    <w:abstractNumId w:val="10"/>
  </w:num>
  <w:num w:numId="16">
    <w:abstractNumId w:val="16"/>
  </w:num>
  <w:num w:numId="17">
    <w:abstractNumId w:val="13"/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72B"/>
    <w:rsid w:val="00024276"/>
    <w:rsid w:val="0004132A"/>
    <w:rsid w:val="00043FE0"/>
    <w:rsid w:val="000543DC"/>
    <w:rsid w:val="0007639D"/>
    <w:rsid w:val="00084D04"/>
    <w:rsid w:val="000A510C"/>
    <w:rsid w:val="000A57C6"/>
    <w:rsid w:val="000C61CF"/>
    <w:rsid w:val="000C670A"/>
    <w:rsid w:val="000D3A21"/>
    <w:rsid w:val="000E0414"/>
    <w:rsid w:val="000F06C1"/>
    <w:rsid w:val="000F1984"/>
    <w:rsid w:val="00100514"/>
    <w:rsid w:val="00103E67"/>
    <w:rsid w:val="00115FB4"/>
    <w:rsid w:val="00117860"/>
    <w:rsid w:val="00127E99"/>
    <w:rsid w:val="001321C3"/>
    <w:rsid w:val="001375AD"/>
    <w:rsid w:val="00142850"/>
    <w:rsid w:val="00145643"/>
    <w:rsid w:val="00151E42"/>
    <w:rsid w:val="00163335"/>
    <w:rsid w:val="00164228"/>
    <w:rsid w:val="00167BA2"/>
    <w:rsid w:val="0018680B"/>
    <w:rsid w:val="001870B5"/>
    <w:rsid w:val="00195696"/>
    <w:rsid w:val="001B367D"/>
    <w:rsid w:val="001B4199"/>
    <w:rsid w:val="001C1ECD"/>
    <w:rsid w:val="001C63FC"/>
    <w:rsid w:val="001E1D70"/>
    <w:rsid w:val="001F46DB"/>
    <w:rsid w:val="001F73C5"/>
    <w:rsid w:val="00252FC1"/>
    <w:rsid w:val="00252FCD"/>
    <w:rsid w:val="0026021A"/>
    <w:rsid w:val="00265475"/>
    <w:rsid w:val="0026781E"/>
    <w:rsid w:val="00296076"/>
    <w:rsid w:val="00297443"/>
    <w:rsid w:val="002B1F32"/>
    <w:rsid w:val="002B57B0"/>
    <w:rsid w:val="002C30AB"/>
    <w:rsid w:val="002D3ED8"/>
    <w:rsid w:val="002E344C"/>
    <w:rsid w:val="002E4DE9"/>
    <w:rsid w:val="00301291"/>
    <w:rsid w:val="00310775"/>
    <w:rsid w:val="00312B1D"/>
    <w:rsid w:val="003170F8"/>
    <w:rsid w:val="00327DF3"/>
    <w:rsid w:val="00332044"/>
    <w:rsid w:val="003377D1"/>
    <w:rsid w:val="00351C57"/>
    <w:rsid w:val="00354B43"/>
    <w:rsid w:val="00357243"/>
    <w:rsid w:val="003641BD"/>
    <w:rsid w:val="00365F98"/>
    <w:rsid w:val="0037025D"/>
    <w:rsid w:val="00372A27"/>
    <w:rsid w:val="003837AD"/>
    <w:rsid w:val="00390875"/>
    <w:rsid w:val="00392AEC"/>
    <w:rsid w:val="00393135"/>
    <w:rsid w:val="003A1071"/>
    <w:rsid w:val="003B345D"/>
    <w:rsid w:val="003D09F4"/>
    <w:rsid w:val="003D2D7C"/>
    <w:rsid w:val="003E23E5"/>
    <w:rsid w:val="003E67C6"/>
    <w:rsid w:val="003E6F76"/>
    <w:rsid w:val="00412658"/>
    <w:rsid w:val="00433779"/>
    <w:rsid w:val="00433C3A"/>
    <w:rsid w:val="00451E3C"/>
    <w:rsid w:val="00461A18"/>
    <w:rsid w:val="00470C44"/>
    <w:rsid w:val="00474CAC"/>
    <w:rsid w:val="00486DA4"/>
    <w:rsid w:val="00492FB9"/>
    <w:rsid w:val="00493030"/>
    <w:rsid w:val="00493BDF"/>
    <w:rsid w:val="004A7629"/>
    <w:rsid w:val="004B2A95"/>
    <w:rsid w:val="004B30A8"/>
    <w:rsid w:val="004F28B8"/>
    <w:rsid w:val="004F67F3"/>
    <w:rsid w:val="00506068"/>
    <w:rsid w:val="005063B3"/>
    <w:rsid w:val="0051142C"/>
    <w:rsid w:val="005307AA"/>
    <w:rsid w:val="00543230"/>
    <w:rsid w:val="00551A1E"/>
    <w:rsid w:val="00562A7D"/>
    <w:rsid w:val="00576C95"/>
    <w:rsid w:val="005806F0"/>
    <w:rsid w:val="00591C40"/>
    <w:rsid w:val="00594CAD"/>
    <w:rsid w:val="005973A7"/>
    <w:rsid w:val="005A19DE"/>
    <w:rsid w:val="005A1A2A"/>
    <w:rsid w:val="005A3B53"/>
    <w:rsid w:val="005A442A"/>
    <w:rsid w:val="005A5716"/>
    <w:rsid w:val="005D3EC8"/>
    <w:rsid w:val="005D6DDD"/>
    <w:rsid w:val="005E5105"/>
    <w:rsid w:val="006002E4"/>
    <w:rsid w:val="006007A6"/>
    <w:rsid w:val="00622B7A"/>
    <w:rsid w:val="00624695"/>
    <w:rsid w:val="0063589D"/>
    <w:rsid w:val="0069596F"/>
    <w:rsid w:val="006A630F"/>
    <w:rsid w:val="006B62DD"/>
    <w:rsid w:val="006C124B"/>
    <w:rsid w:val="006D3A86"/>
    <w:rsid w:val="006E1689"/>
    <w:rsid w:val="006E4E85"/>
    <w:rsid w:val="006F6A01"/>
    <w:rsid w:val="00701F67"/>
    <w:rsid w:val="00702F05"/>
    <w:rsid w:val="00726C8B"/>
    <w:rsid w:val="007336B9"/>
    <w:rsid w:val="00755DE2"/>
    <w:rsid w:val="00764D79"/>
    <w:rsid w:val="00784AF2"/>
    <w:rsid w:val="007A75AA"/>
    <w:rsid w:val="007C7BA9"/>
    <w:rsid w:val="007D16BE"/>
    <w:rsid w:val="007E15A4"/>
    <w:rsid w:val="0080265E"/>
    <w:rsid w:val="0080619D"/>
    <w:rsid w:val="00813478"/>
    <w:rsid w:val="00814FD7"/>
    <w:rsid w:val="0081700E"/>
    <w:rsid w:val="008235B2"/>
    <w:rsid w:val="008272B5"/>
    <w:rsid w:val="00837D58"/>
    <w:rsid w:val="008401DE"/>
    <w:rsid w:val="008468E8"/>
    <w:rsid w:val="00850648"/>
    <w:rsid w:val="00855282"/>
    <w:rsid w:val="00874DC3"/>
    <w:rsid w:val="008916E1"/>
    <w:rsid w:val="00893DDC"/>
    <w:rsid w:val="0089400A"/>
    <w:rsid w:val="008A36E8"/>
    <w:rsid w:val="008B50AB"/>
    <w:rsid w:val="008C3721"/>
    <w:rsid w:val="008C7B91"/>
    <w:rsid w:val="008E7258"/>
    <w:rsid w:val="008F7752"/>
    <w:rsid w:val="00900048"/>
    <w:rsid w:val="00901D09"/>
    <w:rsid w:val="00910970"/>
    <w:rsid w:val="009124AE"/>
    <w:rsid w:val="00921757"/>
    <w:rsid w:val="00921E8B"/>
    <w:rsid w:val="009259F4"/>
    <w:rsid w:val="00927218"/>
    <w:rsid w:val="00927523"/>
    <w:rsid w:val="009276CA"/>
    <w:rsid w:val="00942167"/>
    <w:rsid w:val="00945AA1"/>
    <w:rsid w:val="009717C8"/>
    <w:rsid w:val="00972DE6"/>
    <w:rsid w:val="00981FAA"/>
    <w:rsid w:val="009876C9"/>
    <w:rsid w:val="009A4987"/>
    <w:rsid w:val="009C4BB9"/>
    <w:rsid w:val="009D60B9"/>
    <w:rsid w:val="009E75B3"/>
    <w:rsid w:val="009F0A8D"/>
    <w:rsid w:val="00A044BB"/>
    <w:rsid w:val="00A26088"/>
    <w:rsid w:val="00A27B58"/>
    <w:rsid w:val="00A34BD8"/>
    <w:rsid w:val="00A42105"/>
    <w:rsid w:val="00A43966"/>
    <w:rsid w:val="00A4541E"/>
    <w:rsid w:val="00A64317"/>
    <w:rsid w:val="00A7582E"/>
    <w:rsid w:val="00A953A9"/>
    <w:rsid w:val="00AB4EEE"/>
    <w:rsid w:val="00AD17C8"/>
    <w:rsid w:val="00AE1006"/>
    <w:rsid w:val="00AF4F8C"/>
    <w:rsid w:val="00B10EBF"/>
    <w:rsid w:val="00B205AC"/>
    <w:rsid w:val="00B2144A"/>
    <w:rsid w:val="00B27C90"/>
    <w:rsid w:val="00B411D1"/>
    <w:rsid w:val="00B6450C"/>
    <w:rsid w:val="00B65217"/>
    <w:rsid w:val="00B732E9"/>
    <w:rsid w:val="00B736AE"/>
    <w:rsid w:val="00B8212F"/>
    <w:rsid w:val="00B84234"/>
    <w:rsid w:val="00B947B8"/>
    <w:rsid w:val="00B974FD"/>
    <w:rsid w:val="00BA1D43"/>
    <w:rsid w:val="00BB2424"/>
    <w:rsid w:val="00BB472B"/>
    <w:rsid w:val="00BB55FA"/>
    <w:rsid w:val="00BC1A68"/>
    <w:rsid w:val="00BC2CF3"/>
    <w:rsid w:val="00BC7136"/>
    <w:rsid w:val="00BE7974"/>
    <w:rsid w:val="00C00F74"/>
    <w:rsid w:val="00C0220C"/>
    <w:rsid w:val="00C02919"/>
    <w:rsid w:val="00C14073"/>
    <w:rsid w:val="00C15A70"/>
    <w:rsid w:val="00C3424A"/>
    <w:rsid w:val="00C41DD6"/>
    <w:rsid w:val="00C479BB"/>
    <w:rsid w:val="00C60E44"/>
    <w:rsid w:val="00C66EC7"/>
    <w:rsid w:val="00C67E16"/>
    <w:rsid w:val="00C75D86"/>
    <w:rsid w:val="00C82CE0"/>
    <w:rsid w:val="00C851D4"/>
    <w:rsid w:val="00C85E4F"/>
    <w:rsid w:val="00C913E0"/>
    <w:rsid w:val="00C96915"/>
    <w:rsid w:val="00C97600"/>
    <w:rsid w:val="00CB0E58"/>
    <w:rsid w:val="00CC0D21"/>
    <w:rsid w:val="00CC5D43"/>
    <w:rsid w:val="00CD1D2D"/>
    <w:rsid w:val="00CE7B7F"/>
    <w:rsid w:val="00CF3286"/>
    <w:rsid w:val="00CF4BC7"/>
    <w:rsid w:val="00D02F9F"/>
    <w:rsid w:val="00D33486"/>
    <w:rsid w:val="00D51DD5"/>
    <w:rsid w:val="00D52B10"/>
    <w:rsid w:val="00D548D3"/>
    <w:rsid w:val="00D55D5E"/>
    <w:rsid w:val="00D60A0A"/>
    <w:rsid w:val="00D82018"/>
    <w:rsid w:val="00DA0AA4"/>
    <w:rsid w:val="00DA56FB"/>
    <w:rsid w:val="00DB0D3B"/>
    <w:rsid w:val="00DB1874"/>
    <w:rsid w:val="00DB5099"/>
    <w:rsid w:val="00DC0640"/>
    <w:rsid w:val="00DC28A5"/>
    <w:rsid w:val="00DC2BF6"/>
    <w:rsid w:val="00DD0942"/>
    <w:rsid w:val="00DD132C"/>
    <w:rsid w:val="00DD2210"/>
    <w:rsid w:val="00DD3E6B"/>
    <w:rsid w:val="00DD5485"/>
    <w:rsid w:val="00DD75EF"/>
    <w:rsid w:val="00DE0A94"/>
    <w:rsid w:val="00DF30B1"/>
    <w:rsid w:val="00E03FC5"/>
    <w:rsid w:val="00E07D15"/>
    <w:rsid w:val="00E14665"/>
    <w:rsid w:val="00E1746A"/>
    <w:rsid w:val="00E176B3"/>
    <w:rsid w:val="00E35262"/>
    <w:rsid w:val="00E42A7F"/>
    <w:rsid w:val="00E4357B"/>
    <w:rsid w:val="00E57093"/>
    <w:rsid w:val="00E71F14"/>
    <w:rsid w:val="00E830AD"/>
    <w:rsid w:val="00E85CE8"/>
    <w:rsid w:val="00E90285"/>
    <w:rsid w:val="00E93D3A"/>
    <w:rsid w:val="00EA5201"/>
    <w:rsid w:val="00EA54BC"/>
    <w:rsid w:val="00EA7711"/>
    <w:rsid w:val="00EC1B41"/>
    <w:rsid w:val="00EC66C4"/>
    <w:rsid w:val="00EC7904"/>
    <w:rsid w:val="00ED30AC"/>
    <w:rsid w:val="00ED6CB1"/>
    <w:rsid w:val="00EE6449"/>
    <w:rsid w:val="00F30060"/>
    <w:rsid w:val="00F32DC9"/>
    <w:rsid w:val="00F42A29"/>
    <w:rsid w:val="00F460F7"/>
    <w:rsid w:val="00F545A8"/>
    <w:rsid w:val="00F61DFA"/>
    <w:rsid w:val="00F82D4A"/>
    <w:rsid w:val="00F84980"/>
    <w:rsid w:val="00FA744F"/>
    <w:rsid w:val="00FB36EF"/>
    <w:rsid w:val="00FB619D"/>
    <w:rsid w:val="00FC076A"/>
    <w:rsid w:val="00FC092D"/>
    <w:rsid w:val="00FC11DA"/>
    <w:rsid w:val="03F95D60"/>
    <w:rsid w:val="1C4A732D"/>
    <w:rsid w:val="2FAF1A6F"/>
    <w:rsid w:val="3D704E9E"/>
    <w:rsid w:val="43864D16"/>
    <w:rsid w:val="59F1A02D"/>
    <w:rsid w:val="7E528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FB1D495"/>
  <w15:docId w15:val="{C027B366-49BD-4ABD-AF7E-B7165CCA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2" w:qFormat="1"/>
    <w:lsdException w:name="heading 2" w:uiPriority="2" w:qFormat="1"/>
    <w:lsdException w:name="heading 3" w:uiPriority="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67C6"/>
    <w:pPr>
      <w:spacing w:before="140" w:line="288" w:lineRule="auto"/>
    </w:pPr>
    <w:rPr>
      <w:rFonts w:asciiTheme="minorHAnsi" w:hAnsiTheme="minorHAnsi"/>
      <w:color w:val="000000"/>
      <w:kern w:val="28"/>
      <w:sz w:val="19"/>
      <w:szCs w:val="16"/>
    </w:rPr>
  </w:style>
  <w:style w:type="paragraph" w:styleId="Heading1">
    <w:name w:val="heading 1"/>
    <w:basedOn w:val="Normal"/>
    <w:next w:val="Normal"/>
    <w:autoRedefine/>
    <w:uiPriority w:val="2"/>
    <w:qFormat/>
    <w:rsid w:val="003E67C6"/>
    <w:pPr>
      <w:spacing w:before="420"/>
      <w:outlineLvl w:val="0"/>
    </w:pPr>
    <w:rPr>
      <w:color w:val="0072C8"/>
      <w:sz w:val="28"/>
    </w:rPr>
  </w:style>
  <w:style w:type="paragraph" w:styleId="Heading2">
    <w:name w:val="heading 2"/>
    <w:basedOn w:val="Normal"/>
    <w:next w:val="Normal"/>
    <w:autoRedefine/>
    <w:uiPriority w:val="2"/>
    <w:qFormat/>
    <w:rsid w:val="003E67C6"/>
    <w:pPr>
      <w:keepNext/>
      <w:spacing w:before="280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autoRedefine/>
    <w:uiPriority w:val="2"/>
    <w:qFormat/>
    <w:rsid w:val="003E67C6"/>
    <w:pPr>
      <w:keepNext/>
      <w:spacing w:before="280"/>
      <w:outlineLvl w:val="2"/>
    </w:pPr>
    <w:rPr>
      <w:rFonts w:cstheme="majorHAnsi"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next w:val="Normal"/>
    <w:autoRedefine/>
    <w:uiPriority w:val="3"/>
    <w:qFormat/>
    <w:rsid w:val="00433C3A"/>
    <w:rPr>
      <w:sz w:val="16"/>
    </w:rPr>
  </w:style>
  <w:style w:type="paragraph" w:styleId="BalloonText">
    <w:name w:val="Balloon Text"/>
    <w:basedOn w:val="Normal"/>
    <w:semiHidden/>
    <w:rsid w:val="00E93D3A"/>
    <w:rPr>
      <w:rFonts w:ascii="Tahoma" w:hAnsi="Tahoma" w:cs="Tahoma"/>
    </w:rPr>
  </w:style>
  <w:style w:type="paragraph" w:styleId="Title">
    <w:name w:val="Title"/>
    <w:basedOn w:val="Normal"/>
    <w:next w:val="Normal"/>
    <w:link w:val="TitleChar"/>
    <w:autoRedefine/>
    <w:qFormat/>
    <w:rsid w:val="003E67C6"/>
    <w:pPr>
      <w:suppressAutoHyphens/>
      <w:spacing w:before="0" w:after="210" w:line="240" w:lineRule="auto"/>
      <w:contextualSpacing/>
    </w:pPr>
    <w:rPr>
      <w:rFonts w:eastAsiaTheme="majorEastAsia" w:cstheme="majorBidi"/>
      <w:color w:val="0072C8"/>
      <w:spacing w:val="-6"/>
      <w:kern w:val="18"/>
      <w:sz w:val="56"/>
      <w:szCs w:val="52"/>
    </w:rPr>
  </w:style>
  <w:style w:type="character" w:customStyle="1" w:styleId="TitleChar">
    <w:name w:val="Title Char"/>
    <w:basedOn w:val="DefaultParagraphFont"/>
    <w:link w:val="Title"/>
    <w:rsid w:val="003E67C6"/>
    <w:rPr>
      <w:rFonts w:asciiTheme="majorHAnsi" w:eastAsiaTheme="majorEastAsia" w:hAnsiTheme="majorHAnsi" w:cstheme="majorBidi"/>
      <w:color w:val="0072C8"/>
      <w:spacing w:val="-6"/>
      <w:kern w:val="18"/>
      <w:sz w:val="56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"/>
    <w:qFormat/>
    <w:rsid w:val="00A7582E"/>
    <w:pPr>
      <w:numPr>
        <w:ilvl w:val="1"/>
      </w:numPr>
      <w:suppressAutoHyphens/>
      <w:spacing w:before="0" w:after="280" w:line="276" w:lineRule="auto"/>
    </w:pPr>
    <w:rPr>
      <w:rFonts w:eastAsiaTheme="majorEastAsia" w:cstheme="majorBidi"/>
      <w:iCs/>
      <w:color w:val="525252" w:themeColor="text2"/>
      <w:spacing w:val="-2"/>
      <w:kern w:val="18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"/>
    <w:rsid w:val="003E67C6"/>
    <w:rPr>
      <w:rFonts w:asciiTheme="minorHAnsi" w:eastAsiaTheme="majorEastAsia" w:hAnsiTheme="minorHAnsi" w:cstheme="majorBidi"/>
      <w:iCs/>
      <w:color w:val="525252" w:themeColor="text2"/>
      <w:spacing w:val="-2"/>
      <w:kern w:val="18"/>
      <w:sz w:val="24"/>
      <w:szCs w:val="24"/>
    </w:rPr>
  </w:style>
  <w:style w:type="paragraph" w:styleId="ListParagraph">
    <w:name w:val="List Paragraph"/>
    <w:basedOn w:val="Normal"/>
    <w:uiPriority w:val="34"/>
    <w:qFormat/>
    <w:rsid w:val="003641BD"/>
    <w:pPr>
      <w:ind w:left="720"/>
      <w:contextualSpacing/>
    </w:pPr>
  </w:style>
  <w:style w:type="character" w:styleId="Strong">
    <w:name w:val="Strong"/>
    <w:basedOn w:val="DefaultParagraphFont"/>
    <w:uiPriority w:val="4"/>
    <w:qFormat/>
    <w:rsid w:val="002B1F32"/>
    <w:rPr>
      <w:b/>
      <w:bCs/>
    </w:rPr>
  </w:style>
  <w:style w:type="character" w:styleId="Emphasis">
    <w:name w:val="Emphasis"/>
    <w:basedOn w:val="DefaultParagraphFont"/>
    <w:uiPriority w:val="4"/>
    <w:qFormat/>
    <w:rsid w:val="002B1F3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B1F32"/>
    <w:rPr>
      <w:b/>
      <w:bCs/>
      <w:i/>
      <w:iCs/>
      <w:color w:val="22314E" w:themeColor="accent1"/>
    </w:rPr>
  </w:style>
  <w:style w:type="character" w:styleId="SubtleEmphasis">
    <w:name w:val="Subtle Emphasis"/>
    <w:basedOn w:val="DefaultParagraphFont"/>
    <w:uiPriority w:val="19"/>
    <w:qFormat/>
    <w:rsid w:val="002B1F32"/>
    <w:rPr>
      <w:i/>
      <w:iCs/>
      <w:color w:val="838383" w:themeColor="accent5"/>
    </w:rPr>
  </w:style>
  <w:style w:type="paragraph" w:styleId="Header">
    <w:name w:val="header"/>
    <w:basedOn w:val="Normal"/>
    <w:link w:val="HeaderChar"/>
    <w:rsid w:val="00F42A2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rsid w:val="00F42A29"/>
    <w:rPr>
      <w:rFonts w:ascii="Arial" w:hAnsi="Arial"/>
      <w:color w:val="000000"/>
      <w:kern w:val="28"/>
      <w:sz w:val="19"/>
      <w:szCs w:val="16"/>
    </w:rPr>
  </w:style>
  <w:style w:type="paragraph" w:styleId="Footer">
    <w:name w:val="footer"/>
    <w:basedOn w:val="Normal"/>
    <w:link w:val="FooterChar"/>
    <w:uiPriority w:val="99"/>
    <w:rsid w:val="00F42A2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A29"/>
    <w:rPr>
      <w:rFonts w:ascii="Arial" w:hAnsi="Arial"/>
      <w:color w:val="000000"/>
      <w:kern w:val="28"/>
      <w:sz w:val="19"/>
      <w:szCs w:val="16"/>
    </w:rPr>
  </w:style>
  <w:style w:type="character" w:styleId="Hyperlink">
    <w:name w:val="Hyperlink"/>
    <w:basedOn w:val="DefaultParagraphFont"/>
    <w:unhideWhenUsed/>
    <w:rsid w:val="00ED30AC"/>
    <w:rPr>
      <w:color w:val="34B6E4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ED30AC"/>
    <w:rPr>
      <w:color w:val="34B6E4" w:themeColor="followed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69596F"/>
    <w:rPr>
      <w:color w:val="2B579A"/>
      <w:shd w:val="clear" w:color="auto" w:fill="E6E6E6"/>
    </w:rPr>
  </w:style>
  <w:style w:type="table" w:styleId="TableGrid">
    <w:name w:val="Table Grid"/>
    <w:basedOn w:val="TableNormal"/>
    <w:rsid w:val="00FC1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0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mailto:payal.majmundar@slalom.com" TargetMode="External"/><Relationship Id="rId26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21" Type="http://schemas.openxmlformats.org/officeDocument/2006/relationships/image" Target="media/image4.emf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6.emf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package" Target="embeddings/Microsoft_Excel_Macro-Enabled_Worksheet.xlsm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package" Target="embeddings/Microsoft_Excel_Macro-Enabled_Worksheet2.xlsm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5.emf"/><Relationship Id="rId28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3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package" Target="embeddings/Microsoft_Excel_Macro-Enabled_Worksheet1.xlsm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mons\OneDrive%20for%20Business%201\Interviews\Tableau%20Interview%20Workbook%20-%20Michael%20Noland.dotx" TargetMode="External"/></Relationships>
</file>

<file path=word/theme/theme1.xml><?xml version="1.0" encoding="utf-8"?>
<a:theme xmlns:a="http://schemas.openxmlformats.org/drawingml/2006/main" name="Office Theme">
  <a:themeElements>
    <a:clrScheme name="Slalom Word Documents">
      <a:dk1>
        <a:srgbClr val="373737"/>
      </a:dk1>
      <a:lt1>
        <a:srgbClr val="FFFFFF"/>
      </a:lt1>
      <a:dk2>
        <a:srgbClr val="525252"/>
      </a:dk2>
      <a:lt2>
        <a:srgbClr val="E0DED9"/>
      </a:lt2>
      <a:accent1>
        <a:srgbClr val="22314E"/>
      </a:accent1>
      <a:accent2>
        <a:srgbClr val="0B93D1"/>
      </a:accent2>
      <a:accent3>
        <a:srgbClr val="E57200"/>
      </a:accent3>
      <a:accent4>
        <a:srgbClr val="7DCC2E"/>
      </a:accent4>
      <a:accent5>
        <a:srgbClr val="838383"/>
      </a:accent5>
      <a:accent6>
        <a:srgbClr val="B22873"/>
      </a:accent6>
      <a:hlink>
        <a:srgbClr val="34B6E4"/>
      </a:hlink>
      <a:folHlink>
        <a:srgbClr val="34B6E4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2CE67E5344B34F825B4EE6A653031D" ma:contentTypeVersion="8" ma:contentTypeDescription="Create a new document." ma:contentTypeScope="" ma:versionID="cc4a58f3e17b56b3a5fed840adee5b82">
  <xsd:schema xmlns:xsd="http://www.w3.org/2001/XMLSchema" xmlns:xs="http://www.w3.org/2001/XMLSchema" xmlns:p="http://schemas.microsoft.com/office/2006/metadata/properties" xmlns:ns2="33aa3be7-27b7-4439-b6e5-1e032804036d" targetNamespace="http://schemas.microsoft.com/office/2006/metadata/properties" ma:root="true" ma:fieldsID="e4cd4fc4142a9ad60e6743ac441d2e37" ns2:_="">
    <xsd:import namespace="33aa3be7-27b7-4439-b6e5-1e0328040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a3be7-27b7-4439-b6e5-1e0328040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3A5D0C-B43F-334C-AE4E-FDB8613DBE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69AABA-BFE6-4DC7-B7B0-28101660FB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1EC243-8A35-4D03-8203-A7AA8BD02C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C96B89-9596-453F-9290-7AF4C0A8B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a3be7-27b7-4439-b6e5-1e03280403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Tableau Interview Workbook - Michael Noland.dotx</Template>
  <TotalTime>1</TotalTime>
  <Pages>3</Pages>
  <Words>439</Words>
  <Characters>2401</Characters>
  <Application>Microsoft Office Word</Application>
  <DocSecurity>4</DocSecurity>
  <Lines>20</Lines>
  <Paragraphs>5</Paragraphs>
  <ScaleCrop>false</ScaleCrop>
  <Company>Microsoft Corporation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Attix</dc:creator>
  <cp:keywords/>
  <cp:lastModifiedBy>Curt Strab</cp:lastModifiedBy>
  <cp:revision>2</cp:revision>
  <cp:lastPrinted>2013-01-04T01:40:00Z</cp:lastPrinted>
  <dcterms:created xsi:type="dcterms:W3CDTF">2022-02-15T21:13:00Z</dcterms:created>
  <dcterms:modified xsi:type="dcterms:W3CDTF">2022-02-15T21:13:00Z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TC010349271033</vt:lpwstr>
  </property>
  <property fmtid="{D5CDD505-2E9C-101B-9397-08002B2CF9AE}" pid="3" name="ContentTypeId">
    <vt:lpwstr>0x010100DB2CE67E5344B34F825B4EE6A653031D</vt:lpwstr>
  </property>
</Properties>
</file>